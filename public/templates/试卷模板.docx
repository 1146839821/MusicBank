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E4E450">
      <w:pPr>
        <w:jc w:val="center"/>
        <w:rPr>
          <w:rFonts w:hint="default" w:ascii="黑体" w:hAnsi="黑体" w:eastAsia="黑体" w:cs="黑体"/>
          <w:sz w:val="40"/>
          <w:szCs w:val="40"/>
          <w:lang w:val="en-US" w:eastAsia="zh-CN"/>
        </w:rPr>
      </w:pPr>
      <w:r>
        <w:rPr>
          <w:rFonts w:hint="default"/>
          <w:sz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-930275</wp:posOffset>
                </wp:positionH>
                <wp:positionV relativeFrom="paragraph">
                  <wp:posOffset>-708660</wp:posOffset>
                </wp:positionV>
                <wp:extent cx="1603375" cy="897890"/>
                <wp:effectExtent l="0" t="0" r="22225" b="16510"/>
                <wp:wrapNone/>
                <wp:docPr id="2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897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094668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班级：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  <w:p w14:paraId="25061334">
                            <w:p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 w:eastAsia="zh-CN"/>
                              </w:rPr>
                              <w:t>姓名：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28"/>
                                <w:szCs w:val="28"/>
                                <w:u w:val="single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  <w:p w14:paraId="6576BF82"/>
                        </w:txbxContent>
                      </wps:txbx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-73.25pt;margin-top:-55.8pt;height:70.7pt;width:126.25pt;z-index:251660288;mso-width-relative:page;mso-height-relative:page;" fillcolor="#FFFFFF" filled="t" stroked="f" coordsize="21600,21600" o:gfxdata="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LZbWg2AAAAAwBAAAPAAAAAAAAAAEAIAAAACIAAABkcnMvZG93bnJl&#10;di54bWxQSwECFAAUAAAACACHTuJALxuNc8QBAAB4AwAADgAAAAAAAAABACAAAAAnAQAAZHJzL2Uy&#10;b0RvYy54bWxQSwUGAAAAAAYABgBZAQAAXQ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C094668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lang w:val="en-US" w:eastAsia="zh-CN"/>
                        </w:rPr>
                        <w:t>班级：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         </w:t>
                      </w:r>
                    </w:p>
                    <w:p w14:paraId="25061334">
                      <w:pP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u w:val="none"/>
                          <w:lang w:val="en-US" w:eastAsia="zh-CN"/>
                        </w:rPr>
                        <w:t>姓名：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28"/>
                          <w:szCs w:val="28"/>
                          <w:u w:val="single"/>
                          <w:lang w:val="en-US" w:eastAsia="zh-CN"/>
                        </w:rPr>
                        <w:t xml:space="preserve">         </w:t>
                      </w:r>
                    </w:p>
                    <w:p w14:paraId="6576BF82"/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XX学校</w:t>
      </w:r>
      <w:r>
        <w:rPr>
          <w:rFonts w:hint="eastAsia"/>
          <w:sz w:val="40"/>
          <w:lang w:val="en-US" w:eastAsia="zh-CN"/>
        </w:rPr>
        <w:t>XXXX年XX学期</w:t>
      </w:r>
    </w:p>
    <w:p w14:paraId="70C8096A">
      <w:pPr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期末检测试卷</w:t>
      </w:r>
    </w:p>
    <w:p w14:paraId="7454A96F">
      <w:pPr>
        <w:jc w:val="center"/>
        <w:rPr>
          <w:rFonts w:hint="eastAsia" w:ascii="隶书" w:hAnsi="隶书" w:eastAsia="隶书" w:cs="隶书"/>
          <w:b w:val="0"/>
          <w:bCs w:val="0"/>
          <w:sz w:val="44"/>
          <w:szCs w:val="44"/>
          <w:lang w:val="en-US" w:eastAsia="zh-CN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3989070</wp:posOffset>
                </wp:positionH>
                <wp:positionV relativeFrom="paragraph">
                  <wp:posOffset>-57150</wp:posOffset>
                </wp:positionV>
                <wp:extent cx="1951990" cy="464185"/>
                <wp:effectExtent l="0" t="0" r="3810" b="18415"/>
                <wp:wrapNone/>
                <wp:docPr id="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990" cy="46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E91D7">
                            <w:pPr>
                              <w:rPr>
                                <w:rFonts w:hint="eastAsia" w:eastAsiaTheme="minorEastAsia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隶书" w:hAnsi="隶书" w:eastAsia="隶书" w:cs="隶书"/>
                                <w:sz w:val="44"/>
                                <w:szCs w:val="44"/>
                                <w:lang w:val="en-US" w:eastAsia="zh-CN"/>
                              </w:rPr>
                              <w:t>得分：</w:t>
                            </w:r>
                            <w:r>
                              <w:rPr>
                                <w:rFonts w:hint="eastAsia" w:ascii="隶书" w:hAnsi="隶书" w:eastAsia="隶书" w:cs="隶书"/>
                                <w:sz w:val="44"/>
                                <w:szCs w:val="44"/>
                                <w:u w:val="single"/>
                                <w:lang w:val="en-US" w:eastAsia="zh-CN"/>
                              </w:rPr>
                              <w:t xml:space="preserve">      </w:t>
                            </w:r>
                          </w:p>
                          <w:p w14:paraId="734C7602">
                            <w:pPr>
                              <w:rPr>
                                <w:rFonts w:hint="eastAsia" w:eastAsiaTheme="minorEastAsia"/>
                                <w:sz w:val="28"/>
                                <w:szCs w:val="36"/>
                                <w:u w:val="singl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4" o:spid="_x0000_s1026" o:spt="202" type="#_x0000_t202" style="position:absolute;left:0pt;margin-left:314.1pt;margin-top:-4.5pt;height:36.55pt;width:153.7pt;z-index:251659264;mso-width-relative:page;mso-height-relative:page;" fillcolor="#FFFFFF" filled="t" stroked="f" coordsize="21600,21600" o:gfxdata="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Wp1ZX1wAAAAkBAAAPAAAAAAAAAAEAIAAAACIAAABkcnMvZG93bnJldi54bWxQ&#10;SwECFAAUAAAACACHTuJA6uQGoL8BAAB4AwAADgAAAAAAAAABACAAAAAmAQAAZHJzL2Uyb0RvYy54&#10;bWxQSwUGAAAAAAYABgBZAQAAV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C5E91D7">
                      <w:pPr>
                        <w:rPr>
                          <w:rFonts w:hint="eastAsia" w:eastAsiaTheme="minorEastAsia"/>
                          <w:sz w:val="44"/>
                          <w:szCs w:val="44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eastAsia" w:ascii="隶书" w:hAnsi="隶书" w:eastAsia="隶书" w:cs="隶书"/>
                          <w:sz w:val="44"/>
                          <w:szCs w:val="44"/>
                          <w:lang w:val="en-US" w:eastAsia="zh-CN"/>
                        </w:rPr>
                        <w:t>得分：</w:t>
                      </w:r>
                      <w:r>
                        <w:rPr>
                          <w:rFonts w:hint="eastAsia" w:ascii="隶书" w:hAnsi="隶书" w:eastAsia="隶书" w:cs="隶书"/>
                          <w:sz w:val="44"/>
                          <w:szCs w:val="44"/>
                          <w:u w:val="single"/>
                          <w:lang w:val="en-US" w:eastAsia="zh-CN"/>
                        </w:rPr>
                        <w:t xml:space="preserve">      </w:t>
                      </w:r>
                    </w:p>
                    <w:p w14:paraId="734C7602">
                      <w:pPr>
                        <w:rPr>
                          <w:rFonts w:hint="eastAsia" w:eastAsiaTheme="minorEastAsia"/>
                          <w:sz w:val="28"/>
                          <w:szCs w:val="36"/>
                          <w:u w:val="singl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56F3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填空题（每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题X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分，共计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分）</w:t>
      </w:r>
    </w:p>
    <w:p w14:paraId="51E765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二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eastAsia="zh-CN"/>
        </w:rPr>
        <w:t>、选择题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（每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eastAsia="zh-CN"/>
        </w:rPr>
        <w:t>题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分，共计</w:t>
      </w:r>
      <w:r>
        <w:rPr>
          <w:rFonts w:hint="eastAsia" w:asciiTheme="minorEastAsia" w:hAnsiTheme="minorEastAsia" w:cstheme="minorEastAsia"/>
          <w:b/>
          <w:bCs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分）</w:t>
      </w:r>
      <w:bookmarkStart w:id="0" w:name="_GoBack"/>
      <w:bookmarkEnd w:id="0"/>
    </w:p>
    <w:p w14:paraId="4A7DD3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12" w:lineRule="auto"/>
        <w:ind w:right="480"/>
        <w:jc w:val="left"/>
        <w:textAlignment w:val="auto"/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  <w:lang w:eastAsia="zh-CN"/>
        </w:rPr>
        <w:t>、判断题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（每</w:t>
      </w:r>
      <w:r>
        <w:rPr>
          <w:rFonts w:hint="eastAsia" w:asciiTheme="minorEastAsia" w:hAnsiTheme="minorEastAsia" w:cstheme="minorEastAsia"/>
          <w:b/>
          <w:bCs w:val="0"/>
          <w:kern w:val="0"/>
          <w:sz w:val="24"/>
          <w:szCs w:val="24"/>
          <w:lang w:eastAsia="zh-CN"/>
        </w:rPr>
        <w:t>题</w:t>
      </w:r>
      <w:r>
        <w:rPr>
          <w:rFonts w:hint="eastAsia" w:asciiTheme="minorEastAsia" w:hAnsiTheme="minorEastAsia" w:cstheme="minorEastAsia"/>
          <w:b/>
          <w:bCs w:val="0"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分，共计</w:t>
      </w:r>
      <w:r>
        <w:rPr>
          <w:rFonts w:hint="eastAsia" w:asciiTheme="minorEastAsia" w:hAnsiTheme="minorEastAsia" w:cstheme="minorEastAsia"/>
          <w:b/>
          <w:bCs w:val="0"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分）</w:t>
      </w:r>
    </w:p>
    <w:p w14:paraId="371246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b/>
          <w:bCs w:val="0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、</w:t>
      </w:r>
      <w:r>
        <w:rPr>
          <w:rFonts w:hint="eastAsia" w:asciiTheme="minorEastAsia" w:hAnsiTheme="minorEastAsia" w:cstheme="minorEastAsia"/>
          <w:b/>
          <w:bCs w:val="0"/>
          <w:sz w:val="24"/>
          <w:szCs w:val="24"/>
          <w:lang w:val="en-US" w:eastAsia="zh-CN"/>
        </w:rPr>
        <w:t>简答题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（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每</w:t>
      </w:r>
      <w:r>
        <w:rPr>
          <w:rFonts w:hint="eastAsia" w:asciiTheme="minorEastAsia" w:hAnsiTheme="minorEastAsia" w:cstheme="minorEastAsia"/>
          <w:b/>
          <w:bCs w:val="0"/>
          <w:kern w:val="0"/>
          <w:sz w:val="24"/>
          <w:szCs w:val="24"/>
          <w:lang w:val="en-US" w:eastAsia="zh-CN"/>
        </w:rPr>
        <w:t>题X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分，共计</w:t>
      </w:r>
      <w:r>
        <w:rPr>
          <w:rFonts w:hint="eastAsia" w:asciiTheme="minorEastAsia" w:hAnsiTheme="minorEastAsia" w:cstheme="minorEastAsia"/>
          <w:b/>
          <w:bCs w:val="0"/>
          <w:kern w:val="0"/>
          <w:sz w:val="24"/>
          <w:szCs w:val="24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b/>
          <w:bCs w:val="0"/>
          <w:kern w:val="0"/>
          <w:sz w:val="24"/>
          <w:szCs w:val="24"/>
        </w:rPr>
        <w:t>分</w:t>
      </w:r>
      <w:r>
        <w:rPr>
          <w:rFonts w:hint="eastAsia" w:asciiTheme="minorEastAsia" w:hAnsiTheme="minorEastAsia" w:eastAsiaTheme="minorEastAsia" w:cstheme="minorEastAsia"/>
          <w:b/>
          <w:bCs w:val="0"/>
          <w:sz w:val="24"/>
          <w:szCs w:val="24"/>
        </w:rPr>
        <w:t>）</w:t>
      </w:r>
    </w:p>
    <w:p w14:paraId="07F14D18">
      <w:pPr>
        <w:jc w:val="center"/>
        <w:rPr>
          <w:rFonts w:hint="eastAsia" w:ascii="黑体" w:hAnsi="黑体" w:eastAsia="黑体" w:cs="黑体"/>
          <w:sz w:val="40"/>
          <w:szCs w:val="4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9F26215">
      <w:pPr>
        <w:jc w:val="center"/>
        <w:rPr>
          <w:rFonts w:hint="eastAsia" w:ascii="隶书" w:hAnsi="隶书" w:eastAsia="隶书" w:cs="隶书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隶书" w:hAnsi="隶书" w:eastAsia="隶书" w:cs="隶书"/>
          <w:b w:val="0"/>
          <w:bCs w:val="0"/>
          <w:sz w:val="44"/>
          <w:szCs w:val="44"/>
          <w:lang w:val="en-US" w:eastAsia="zh-CN"/>
        </w:rPr>
        <w:t>参考答案</w:t>
      </w:r>
    </w:p>
    <w:p w14:paraId="745402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隶书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5D5F39"/>
    <w:rsid w:val="000F60CA"/>
    <w:rsid w:val="00452B91"/>
    <w:rsid w:val="006565F1"/>
    <w:rsid w:val="00730A3A"/>
    <w:rsid w:val="00824A27"/>
    <w:rsid w:val="009E4C75"/>
    <w:rsid w:val="00EE1891"/>
    <w:rsid w:val="039E63FE"/>
    <w:rsid w:val="042354CB"/>
    <w:rsid w:val="0A402A07"/>
    <w:rsid w:val="0FE4112B"/>
    <w:rsid w:val="106D4B7C"/>
    <w:rsid w:val="10F22A78"/>
    <w:rsid w:val="12DE4ED2"/>
    <w:rsid w:val="130A1781"/>
    <w:rsid w:val="16FE7827"/>
    <w:rsid w:val="17387EEF"/>
    <w:rsid w:val="1ACA69DD"/>
    <w:rsid w:val="24280EE5"/>
    <w:rsid w:val="24510367"/>
    <w:rsid w:val="27FC76AD"/>
    <w:rsid w:val="28676A1B"/>
    <w:rsid w:val="29A049E4"/>
    <w:rsid w:val="2B745174"/>
    <w:rsid w:val="2F316ADD"/>
    <w:rsid w:val="302544B0"/>
    <w:rsid w:val="32092D59"/>
    <w:rsid w:val="32306947"/>
    <w:rsid w:val="331D1072"/>
    <w:rsid w:val="33571C54"/>
    <w:rsid w:val="33EE1913"/>
    <w:rsid w:val="35234D51"/>
    <w:rsid w:val="3D686572"/>
    <w:rsid w:val="43647856"/>
    <w:rsid w:val="45C0136A"/>
    <w:rsid w:val="473D3CBE"/>
    <w:rsid w:val="4E7A3425"/>
    <w:rsid w:val="4F003A39"/>
    <w:rsid w:val="504F627D"/>
    <w:rsid w:val="506F0BF2"/>
    <w:rsid w:val="525545E1"/>
    <w:rsid w:val="55B359A0"/>
    <w:rsid w:val="597C291C"/>
    <w:rsid w:val="60611C2B"/>
    <w:rsid w:val="623F1119"/>
    <w:rsid w:val="62815E49"/>
    <w:rsid w:val="63885C65"/>
    <w:rsid w:val="65351363"/>
    <w:rsid w:val="66DA5B02"/>
    <w:rsid w:val="68143FC3"/>
    <w:rsid w:val="69003696"/>
    <w:rsid w:val="6B3E64C5"/>
    <w:rsid w:val="72335046"/>
    <w:rsid w:val="72C81355"/>
    <w:rsid w:val="72E84051"/>
    <w:rsid w:val="77CB7C47"/>
    <w:rsid w:val="7B232115"/>
    <w:rsid w:val="7B974AA5"/>
    <w:rsid w:val="AF5D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6">
    <w:name w:val="Strong"/>
    <w:basedOn w:val="5"/>
    <w:qFormat/>
    <w:uiPriority w:val="0"/>
    <w:rPr>
      <w:b/>
      <w:bCs/>
    </w:rPr>
  </w:style>
  <w:style w:type="character" w:customStyle="1" w:styleId="7">
    <w:name w:val="批注框文本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hangbo/Library/Containers/com.kingsoft.wpsoffice.mac/Data/.kingsoft/office6/templates/download/f794a45e-9c2b-42c9-b5cd-4be2c6512d56/&#23567;&#23398;&#20116;&#24180;&#32423;&#38899;&#20048;&#19978;&#20876;&#26816;&#27979;&#35797;&#2136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五年级"/>
    </customSectPr>
    <customSectPr>
      <sectNamePr val="五年级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小学五年级音乐上册检测试卷.docx</Template>
  <Pages>2</Pages>
  <Words>627</Words>
  <Characters>822</Characters>
  <Lines>13</Lines>
  <Paragraphs>3</Paragraphs>
  <TotalTime>2</TotalTime>
  <ScaleCrop>false</ScaleCrop>
  <LinksUpToDate>false</LinksUpToDate>
  <CharactersWithSpaces>1111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2026-10-19T19:23:00Z</dcterms:created>
  <dc:creator>bi8bo</dc:creator>
  <cp:lastModifiedBy>bi8bo</cp:lastModifiedBy>
  <dcterms:modified xsi:type="dcterms:W3CDTF">2026-10-19T19:25:55Z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KSOTemplateUUID">
    <vt:lpwstr>v1.0_mb_le2WcTtdolAF7KAjZIFEPQ==</vt:lpwstr>
  </property>
  <property fmtid="{D5CDD505-2E9C-101B-9397-08002B2CF9AE}" pid="4" name="ICV">
    <vt:lpwstr>9CCCCDE49EFB01D29FFDD56A609953B6_41</vt:lpwstr>
  </property>
</Properties>
</file>